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7)Capture video from web Camera and  Display the video</w:t>
      </w:r>
    </w:p>
    <w:p>
      <w:r>
        <w:t>import cv2</w:t>
      </w:r>
    </w:p>
    <w:p>
      <w:r>
        <w:t>cap = cv2.VideoCapture(0)</w:t>
      </w:r>
    </w:p>
    <w:p>
      <w:r>
        <w:t>if not cap.isOpened():</w:t>
      </w:r>
    </w:p>
    <w:p>
      <w:r>
        <w:t xml:space="preserve">    print("Error: Could not open the camera")</w:t>
      </w:r>
    </w:p>
    <w:p>
      <w:r>
        <w:t xml:space="preserve">    exit()</w:t>
      </w:r>
    </w:p>
    <w:p>
      <w:r>
        <w:t>cv2.namedWindow("Webcam Video")</w:t>
      </w:r>
    </w:p>
    <w:p>
      <w:r>
        <w:t xml:space="preserve">speed_factor = 1.0  </w:t>
      </w:r>
    </w:p>
    <w:p>
      <w:r>
        <w:t xml:space="preserve"> </w:t>
      </w:r>
    </w:p>
    <w:p>
      <w:r>
        <w:t>while True:</w:t>
      </w:r>
    </w:p>
    <w:p>
      <w:r>
        <w:t xml:space="preserve">    ret, frame = cap.read()</w:t>
      </w:r>
    </w:p>
    <w:p>
      <w:r>
        <w:t xml:space="preserve">    if not ret:</w:t>
      </w:r>
    </w:p>
    <w:p>
      <w:r>
        <w:t xml:space="preserve">        break</w:t>
      </w:r>
    </w:p>
    <w:p>
      <w:r>
        <w:t xml:space="preserve">    cv2.imshow("Webcam Video", frame)</w:t>
      </w:r>
    </w:p>
    <w:p>
      <w:r>
        <w:t xml:space="preserve">    key = cv2.waitKey(1)</w:t>
      </w:r>
    </w:p>
    <w:p>
      <w:r>
        <w:t xml:space="preserve">    if key == ord("+"):</w:t>
      </w:r>
    </w:p>
    <w:p>
      <w:r>
        <w:t xml:space="preserve">        speed_factor += 5.0</w:t>
      </w:r>
    </w:p>
    <w:p>
      <w:r>
        <w:t xml:space="preserve">    elif key == ord("-"):</w:t>
      </w:r>
    </w:p>
    <w:p>
      <w:r>
        <w:t xml:space="preserve">        speed_factor -= 5.0</w:t>
      </w:r>
    </w:p>
    <w:p>
      <w:r>
        <w:t xml:space="preserve">    elif key == ord('q'):</w:t>
      </w:r>
    </w:p>
    <w:p>
      <w:r>
        <w:t xml:space="preserve">        break</w:t>
      </w:r>
    </w:p>
    <w:p>
      <w:r>
        <w:t xml:space="preserve">    cap.set(cv2.CAP_PROP_FPS, 30 * speed_factor)</w:t>
      </w:r>
    </w:p>
    <w:p>
      <w:r>
        <w:t>cap.release()</w:t>
      </w:r>
    </w:p>
    <w:p>
      <w:r>
        <w:t>cv2.destroyAllWindows()</w:t>
      </w:r>
    </w:p>
    <w:p>
      <w:r>
        <w:rPr>
          <w:rFonts w:ascii="Times New Roman" w:hAnsi="Times New Roman"/>
          <w:sz w:val="20"/>
        </w:rPr>
        <w:drawing>
          <wp:inline distT="0" distB="0" distL="0" distR="0">
            <wp:extent cx="6360288" cy="1203768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t="63867" b="17376" r="499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0288" cy="12037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70</Words>
  <Characters>446</Characters>
  <Lines>29</Lines>
  <Paragraphs>23</Paragraphs>
  <CharactersWithSpaces>569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Bindu Bhargavi</dc:creator>
  <cp:lastModifiedBy>vivo user</cp:lastModifiedBy>
  <cp:revision>2</cp:revision>
  <dcterms:created xsi:type="dcterms:W3CDTF">2026-08-18T13:42:00Z</dcterms:created>
  <dcterms:modified xsi:type="dcterms:W3CDTF">2026-08-19T03:49:30Z</dcterms:modified>
</cp:coreProperties>
</file>